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6BEC" w14:textId="2CDE7898" w:rsidR="00816216" w:rsidRDefault="000967C4" w:rsidP="00141A4C">
      <w:pPr>
        <w:pStyle w:val="Titel"/>
      </w:pPr>
      <w:r>
        <w:t>Julian van der Leek</w:t>
      </w:r>
    </w:p>
    <w:p w14:paraId="03C32CC2" w14:textId="1CF09DBE" w:rsidR="00141A4C" w:rsidRDefault="000967C4" w:rsidP="00141A4C">
      <w:r>
        <w:t>Oude kruisweg Cruquius</w:t>
      </w:r>
      <w:r w:rsidR="00141A4C">
        <w:rPr>
          <w:lang w:bidi="nl-NL"/>
        </w:rPr>
        <w:t> | </w:t>
      </w:r>
      <w:hyperlink r:id="rId8" w:history="1">
        <w:r w:rsidR="00A976FA" w:rsidRPr="005C7F5D">
          <w:rPr>
            <w:rStyle w:val="Hyperlink"/>
          </w:rPr>
          <w:t>julianvdleek@gmail.com</w:t>
        </w:r>
      </w:hyperlink>
      <w:r w:rsidR="00A976FA">
        <w:t xml:space="preserve"> | 06 36122381</w:t>
      </w:r>
    </w:p>
    <w:p w14:paraId="7198B0CB" w14:textId="30657670" w:rsidR="006270A9" w:rsidRDefault="00A976FA" w:rsidP="00141A4C">
      <w:pPr>
        <w:pStyle w:val="Kop1"/>
      </w:pPr>
      <w:r>
        <w:t xml:space="preserve">Persoonsgegevens </w:t>
      </w:r>
    </w:p>
    <w:p w14:paraId="09C33CEF" w14:textId="05BC1F9B" w:rsidR="006270A9" w:rsidRDefault="00A976FA">
      <w:r>
        <w:t>Mijn naam is Julian van der Leek ik ben geboren in Haarlem en woon nu in Cruquius. Ook heb ik al mijn rijbewijs B.</w:t>
      </w:r>
    </w:p>
    <w:p w14:paraId="22054091" w14:textId="055180C7" w:rsidR="006270A9" w:rsidRDefault="00000000" w:rsidP="000967C4">
      <w:pPr>
        <w:pStyle w:val="Kop1"/>
        <w:tabs>
          <w:tab w:val="left" w:pos="1710"/>
        </w:tabs>
      </w:pPr>
      <w:sdt>
        <w:sdtPr>
          <w:alias w:val="Opleiding:"/>
          <w:tag w:val="Opleiding:"/>
          <w:id w:val="807127995"/>
          <w:placeholder>
            <w:docPart w:val="4BDF09CCE5CE4B62A35EFC471AD9438F"/>
          </w:placeholder>
          <w:temporary/>
          <w:showingPlcHdr/>
          <w15:appearance w15:val="hidden"/>
        </w:sdtPr>
        <w:sdtContent>
          <w:r w:rsidR="009D5933">
            <w:rPr>
              <w:lang w:bidi="nl-NL"/>
            </w:rPr>
            <w:t>Opleiding</w:t>
          </w:r>
        </w:sdtContent>
      </w:sdt>
      <w:r w:rsidR="000967C4">
        <w:tab/>
      </w:r>
    </w:p>
    <w:p w14:paraId="3E8AC6CE" w14:textId="116D7B6B" w:rsidR="006270A9" w:rsidRDefault="000967C4">
      <w:pPr>
        <w:pStyle w:val="Kop2"/>
      </w:pPr>
      <w:r>
        <w:t>Mavo</w:t>
      </w:r>
      <w:r w:rsidR="009D5933">
        <w:rPr>
          <w:lang w:bidi="nl-NL"/>
        </w:rPr>
        <w:t> | </w:t>
      </w:r>
      <w:r>
        <w:t>2024</w:t>
      </w:r>
      <w:r w:rsidR="009D5933">
        <w:rPr>
          <w:lang w:bidi="nl-NL"/>
        </w:rPr>
        <w:t> | </w:t>
      </w:r>
      <w:r>
        <w:t>Haemstede Barger Mavo</w:t>
      </w:r>
    </w:p>
    <w:p w14:paraId="6CF9954A" w14:textId="18C267E0" w:rsidR="006270A9" w:rsidRDefault="009D5933" w:rsidP="001B29CF">
      <w:pPr>
        <w:pStyle w:val="Lijstopsomteken"/>
      </w:pPr>
      <w:r>
        <w:rPr>
          <w:lang w:bidi="nl-NL"/>
        </w:rPr>
        <w:t xml:space="preserve"> </w:t>
      </w:r>
      <w:r w:rsidR="000967C4">
        <w:t>Diploma gehaald met hoogste cijfers van de klas</w:t>
      </w:r>
    </w:p>
    <w:p w14:paraId="3DE12A86" w14:textId="242C323B" w:rsidR="006270A9" w:rsidRDefault="009D5933" w:rsidP="001B29CF">
      <w:pPr>
        <w:pStyle w:val="Lijstopsomteken"/>
      </w:pPr>
      <w:r>
        <w:rPr>
          <w:lang w:bidi="nl-NL"/>
        </w:rPr>
        <w:t xml:space="preserve"> </w:t>
      </w:r>
      <w:r w:rsidR="000967C4">
        <w:t>Techniek vakken pakket</w:t>
      </w:r>
    </w:p>
    <w:p w14:paraId="00B8B5AF" w14:textId="00B21CA8" w:rsidR="006270A9" w:rsidRDefault="000967C4">
      <w:pPr>
        <w:pStyle w:val="Kop2"/>
      </w:pPr>
      <w:r>
        <w:t>MBo 4</w:t>
      </w:r>
      <w:r w:rsidR="009D5933">
        <w:rPr>
          <w:lang w:bidi="nl-NL"/>
        </w:rPr>
        <w:t> | </w:t>
      </w:r>
      <w:r>
        <w:t>Huidige opleidng</w:t>
      </w:r>
      <w:r w:rsidR="009D5933">
        <w:rPr>
          <w:lang w:bidi="nl-NL"/>
        </w:rPr>
        <w:t> | </w:t>
      </w:r>
      <w:r>
        <w:t>Media College</w:t>
      </w:r>
      <w:r>
        <w:t xml:space="preserve"> Amsterdam</w:t>
      </w:r>
    </w:p>
    <w:p w14:paraId="491EA31D" w14:textId="2B5B678C" w:rsidR="006270A9" w:rsidRPr="000967C4" w:rsidRDefault="000967C4">
      <w:pPr>
        <w:pStyle w:val="Lijstopsomteken"/>
        <w:rPr>
          <w:lang w:val="en-US"/>
        </w:rPr>
      </w:pPr>
      <w:proofErr w:type="spellStart"/>
      <w:r w:rsidRPr="000967C4">
        <w:rPr>
          <w:lang w:val="en-US" w:bidi="nl-NL"/>
        </w:rPr>
        <w:t>Opleiding</w:t>
      </w:r>
      <w:proofErr w:type="spellEnd"/>
      <w:r w:rsidRPr="000967C4">
        <w:rPr>
          <w:lang w:val="en-US" w:bidi="nl-NL"/>
        </w:rPr>
        <w:t>: Software development – Game d</w:t>
      </w:r>
      <w:r>
        <w:rPr>
          <w:lang w:val="en-US" w:bidi="nl-NL"/>
        </w:rPr>
        <w:t>evelopment</w:t>
      </w:r>
    </w:p>
    <w:p w14:paraId="37646446" w14:textId="6489A675" w:rsidR="006270A9" w:rsidRDefault="009D5933">
      <w:pPr>
        <w:pStyle w:val="Lijstopsomteken"/>
      </w:pPr>
      <w:r>
        <w:rPr>
          <w:lang w:bidi="nl-NL"/>
        </w:rPr>
        <w:t xml:space="preserve"> </w:t>
      </w:r>
      <w:r w:rsidR="000967C4">
        <w:t xml:space="preserve">Zit bij Neon </w:t>
      </w:r>
      <w:proofErr w:type="spellStart"/>
      <w:r w:rsidR="000967C4">
        <w:t>Origins</w:t>
      </w:r>
      <w:proofErr w:type="spellEnd"/>
    </w:p>
    <w:sdt>
      <w:sdtPr>
        <w:alias w:val="Vaardigheden en talenten:"/>
        <w:tag w:val="Vaardigheden en talenten:"/>
        <w:id w:val="458624136"/>
        <w:placeholder>
          <w:docPart w:val="8AAFE5C7A48C45AE920C5E5720BCA2AE"/>
        </w:placeholder>
        <w:temporary/>
        <w:showingPlcHdr/>
        <w15:appearance w15:val="hidden"/>
      </w:sdtPr>
      <w:sdtContent>
        <w:p w14:paraId="20C64BE1" w14:textId="77777777" w:rsidR="006270A9" w:rsidRDefault="009D5933">
          <w:pPr>
            <w:pStyle w:val="Kop1"/>
          </w:pPr>
          <w:r>
            <w:rPr>
              <w:lang w:bidi="nl-NL"/>
            </w:rPr>
            <w:t>Vaardigheden en talenten</w:t>
          </w:r>
        </w:p>
      </w:sdtContent>
    </w:sdt>
    <w:p w14:paraId="7259BA8C" w14:textId="28DAD63C" w:rsidR="006270A9" w:rsidRDefault="000967C4">
      <w:pPr>
        <w:pStyle w:val="Kop2"/>
      </w:pPr>
      <w:r>
        <w:t>C# en unity</w:t>
      </w:r>
    </w:p>
    <w:p w14:paraId="77567575" w14:textId="01CE8642" w:rsidR="006270A9" w:rsidRDefault="000967C4">
      <w:pPr>
        <w:pStyle w:val="Lijstopsomteken"/>
      </w:pPr>
      <w:r>
        <w:t xml:space="preserve">Ik gebruik </w:t>
      </w:r>
      <w:proofErr w:type="spellStart"/>
      <w:r>
        <w:t>Unity</w:t>
      </w:r>
      <w:proofErr w:type="spellEnd"/>
      <w:r>
        <w:t xml:space="preserve"> en C# bij het coderen van games. Ik heb al meerdere projecten voor school gemaakt. Individueel en samen in een team. </w:t>
      </w:r>
    </w:p>
    <w:p w14:paraId="4AE4F939" w14:textId="297B7603" w:rsidR="006270A9" w:rsidRDefault="00A976FA">
      <w:pPr>
        <w:pStyle w:val="Kop2"/>
      </w:pPr>
      <w:r>
        <w:t>Scrum</w:t>
      </w:r>
    </w:p>
    <w:p w14:paraId="4D39D2F4" w14:textId="35D6F3BC" w:rsidR="006270A9" w:rsidRPr="00A976FA" w:rsidRDefault="00A976FA">
      <w:pPr>
        <w:pStyle w:val="Lijstopsomteken"/>
      </w:pPr>
      <w:r>
        <w:t xml:space="preserve">Ik heb in meerdere projecten met scrum gewerkt. </w:t>
      </w:r>
      <w:r w:rsidRPr="00A976FA">
        <w:t xml:space="preserve">Daarbij ook </w:t>
      </w:r>
      <w:proofErr w:type="spellStart"/>
      <w:r w:rsidRPr="00A976FA">
        <w:t>daily</w:t>
      </w:r>
      <w:proofErr w:type="spellEnd"/>
      <w:r w:rsidRPr="00A976FA">
        <w:t xml:space="preserve"> stand ups, sprint reviews en al</w:t>
      </w:r>
      <w:r>
        <w:t xml:space="preserve">les dat daarbij komt kijken. </w:t>
      </w:r>
    </w:p>
    <w:p w14:paraId="3E5EACEA" w14:textId="0B80B552" w:rsidR="006270A9" w:rsidRDefault="00A976FA">
      <w:pPr>
        <w:pStyle w:val="Kop2"/>
      </w:pPr>
      <w:r>
        <w:t>Engels</w:t>
      </w:r>
    </w:p>
    <w:p w14:paraId="511C516B" w14:textId="12EC3B18" w:rsidR="006270A9" w:rsidRDefault="00A976FA">
      <w:pPr>
        <w:pStyle w:val="Lijstopsomteken"/>
      </w:pPr>
      <w:r>
        <w:t>Ik heb een jaar lang in Ierland gewoond en ging daar naar school dus ik kan vloeiend Engels.</w:t>
      </w:r>
    </w:p>
    <w:p w14:paraId="466C497E" w14:textId="051355E5" w:rsidR="006270A9" w:rsidRDefault="00A976FA">
      <w:pPr>
        <w:pStyle w:val="Kop2"/>
      </w:pPr>
      <w:r>
        <w:t>Japans</w:t>
      </w:r>
    </w:p>
    <w:p w14:paraId="434C3586" w14:textId="29851A20" w:rsidR="006270A9" w:rsidRDefault="00A976FA">
      <w:pPr>
        <w:pStyle w:val="Lijstopsomteken"/>
      </w:pPr>
      <w:r>
        <w:t>Ik doe al 4 jaar lang een cursus Japans en kan het al op een N4 niveau.</w:t>
      </w:r>
    </w:p>
    <w:sdt>
      <w:sdtPr>
        <w:alias w:val="Werkervaring:"/>
        <w:tag w:val="Werkervaring:"/>
        <w:id w:val="171684534"/>
        <w:placeholder>
          <w:docPart w:val="BBB20F94A07447178ABA75393FBB8D7E"/>
        </w:placeholder>
        <w:temporary/>
        <w:showingPlcHdr/>
        <w15:appearance w15:val="hidden"/>
      </w:sdtPr>
      <w:sdtContent>
        <w:p w14:paraId="5DAE2BD9" w14:textId="77777777" w:rsidR="006270A9" w:rsidRDefault="009D5933">
          <w:pPr>
            <w:pStyle w:val="Kop1"/>
          </w:pPr>
          <w:r>
            <w:rPr>
              <w:lang w:bidi="nl-NL"/>
            </w:rPr>
            <w:t>Werkervaring</w:t>
          </w:r>
        </w:p>
      </w:sdtContent>
    </w:sdt>
    <w:p w14:paraId="7DD4F952" w14:textId="50DA153D" w:rsidR="006270A9" w:rsidRDefault="00A976FA">
      <w:pPr>
        <w:pStyle w:val="Kop2"/>
      </w:pPr>
      <w:r>
        <w:t>Crew</w:t>
      </w:r>
      <w:r w:rsidR="009D5933">
        <w:rPr>
          <w:lang w:bidi="nl-NL"/>
        </w:rPr>
        <w:t> | </w:t>
      </w:r>
      <w:r>
        <w:t>Mcdonalds hoofddorp</w:t>
      </w:r>
      <w:r w:rsidR="009D5933">
        <w:rPr>
          <w:lang w:bidi="nl-NL"/>
        </w:rPr>
        <w:t> | </w:t>
      </w:r>
      <w:r>
        <w:t>2024 - heden</w:t>
      </w:r>
    </w:p>
    <w:p w14:paraId="16FE6447" w14:textId="598F7501" w:rsidR="001B29CF" w:rsidRDefault="00A976FA" w:rsidP="00A976FA">
      <w:pPr>
        <w:pStyle w:val="Lijstopsomteken"/>
      </w:pPr>
      <w:r>
        <w:t xml:space="preserve">Ik werk nu al 2 jaar bij McDonalds en in die tijd ben ik 0 keer te laat gekomen en waren er nooit problemen. Ik werk altijd hard en doe wat ze van mij nodig hebben. </w:t>
      </w:r>
    </w:p>
    <w:p w14:paraId="60FE8F54" w14:textId="77777777" w:rsidR="00A976FA" w:rsidRDefault="00A976FA" w:rsidP="00A976FA">
      <w:pPr>
        <w:pStyle w:val="Lijstopsomteken"/>
        <w:numPr>
          <w:ilvl w:val="0"/>
          <w:numId w:val="0"/>
        </w:numPr>
        <w:ind w:left="216" w:hanging="216"/>
      </w:pPr>
    </w:p>
    <w:p w14:paraId="035AE0DF" w14:textId="77777777" w:rsidR="00A976FA" w:rsidRDefault="00A976FA" w:rsidP="00A976FA">
      <w:pPr>
        <w:pStyle w:val="Lijstopsomteken"/>
        <w:numPr>
          <w:ilvl w:val="0"/>
          <w:numId w:val="0"/>
        </w:numPr>
        <w:ind w:left="216" w:hanging="216"/>
      </w:pPr>
    </w:p>
    <w:p w14:paraId="45B1B91B" w14:textId="5457C825" w:rsidR="00A976FA" w:rsidRDefault="00A976FA" w:rsidP="00A976FA">
      <w:pPr>
        <w:pStyle w:val="Kop1"/>
      </w:pPr>
      <w:r>
        <w:t>Hobby’s</w:t>
      </w:r>
    </w:p>
    <w:p w14:paraId="2CDA9569" w14:textId="40EB3619" w:rsidR="00A976FA" w:rsidRDefault="00DD5CF3" w:rsidP="00A976FA">
      <w:pPr>
        <w:pStyle w:val="Lijstopsomteken"/>
        <w:numPr>
          <w:ilvl w:val="0"/>
          <w:numId w:val="0"/>
        </w:numPr>
        <w:ind w:left="216" w:hanging="216"/>
      </w:pPr>
      <w:r>
        <w:t xml:space="preserve">Gamen: Ik game al zo lang as ik kan herinneren, ik speel van alles van </w:t>
      </w:r>
      <w:proofErr w:type="spellStart"/>
      <w:r>
        <w:t>RPGs</w:t>
      </w:r>
      <w:proofErr w:type="spellEnd"/>
      <w:r>
        <w:t xml:space="preserve"> tot puzzel games. </w:t>
      </w:r>
    </w:p>
    <w:p w14:paraId="361C47D3" w14:textId="308A41A1" w:rsidR="00DD5CF3" w:rsidRDefault="00DD5CF3" w:rsidP="00A976FA">
      <w:pPr>
        <w:pStyle w:val="Lijstopsomteken"/>
        <w:numPr>
          <w:ilvl w:val="0"/>
          <w:numId w:val="0"/>
        </w:numPr>
        <w:ind w:left="216" w:hanging="216"/>
      </w:pPr>
      <w:r>
        <w:t xml:space="preserve">Schrijven: Ik schrijf al jaren verhalen voor veel dingen, inclusief een </w:t>
      </w:r>
      <w:proofErr w:type="spellStart"/>
      <w:r>
        <w:t>Minecraft</w:t>
      </w:r>
      <w:proofErr w:type="spellEnd"/>
      <w:r>
        <w:t xml:space="preserve"> server waar veel mensen op gespeelt hebben </w:t>
      </w:r>
    </w:p>
    <w:p w14:paraId="5EC0B45B" w14:textId="3973E4FC" w:rsidR="00DD5CF3" w:rsidRPr="001B29CF" w:rsidRDefault="00DD5CF3" w:rsidP="00A976FA">
      <w:pPr>
        <w:pStyle w:val="Lijstopsomteken"/>
        <w:numPr>
          <w:ilvl w:val="0"/>
          <w:numId w:val="0"/>
        </w:numPr>
        <w:ind w:left="216" w:hanging="216"/>
      </w:pPr>
      <w:r>
        <w:t xml:space="preserve">Geschiedenis: Ik vind het interessant om over het verleden te leren. </w:t>
      </w:r>
    </w:p>
    <w:sectPr w:rsidR="00DD5CF3" w:rsidRPr="001B29CF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7D98F" w14:textId="77777777" w:rsidR="00C2676E" w:rsidRDefault="00C2676E">
      <w:pPr>
        <w:spacing w:after="0"/>
      </w:pPr>
      <w:r>
        <w:separator/>
      </w:r>
    </w:p>
  </w:endnote>
  <w:endnote w:type="continuationSeparator" w:id="0">
    <w:p w14:paraId="0850BA52" w14:textId="77777777" w:rsidR="00C2676E" w:rsidRDefault="00C267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78BA" w14:textId="77777777" w:rsidR="006270A9" w:rsidRDefault="009D5933">
    <w:pPr>
      <w:pStyle w:val="Voettekst"/>
    </w:pPr>
    <w:r>
      <w:rPr>
        <w:lang w:bidi="nl-NL"/>
      </w:rPr>
      <w:t xml:space="preserve">Pagina </w:t>
    </w:r>
    <w:r>
      <w:rPr>
        <w:lang w:bidi="nl-NL"/>
      </w:rPr>
      <w:fldChar w:fldCharType="begin"/>
    </w:r>
    <w:r>
      <w:rPr>
        <w:lang w:bidi="nl-NL"/>
      </w:rPr>
      <w:instrText xml:space="preserve"> PAGE   \* MERGEFORMAT </w:instrText>
    </w:r>
    <w:r>
      <w:rPr>
        <w:lang w:bidi="nl-NL"/>
      </w:rPr>
      <w:fldChar w:fldCharType="separate"/>
    </w:r>
    <w:r w:rsidR="000B072D">
      <w:rPr>
        <w:noProof/>
        <w:lang w:bidi="nl-NL"/>
      </w:rPr>
      <w:t>1</w:t>
    </w:r>
    <w:r>
      <w:rPr>
        <w:noProof/>
        <w:lang w:bidi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22BA1" w14:textId="77777777" w:rsidR="00C2676E" w:rsidRDefault="00C2676E">
      <w:pPr>
        <w:spacing w:after="0"/>
      </w:pPr>
      <w:r>
        <w:separator/>
      </w:r>
    </w:p>
  </w:footnote>
  <w:footnote w:type="continuationSeparator" w:id="0">
    <w:p w14:paraId="6B6867EB" w14:textId="77777777" w:rsidR="00C2676E" w:rsidRDefault="00C267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9202528"/>
    <w:lvl w:ilvl="0">
      <w:start w:val="1"/>
      <w:numFmt w:val="bullet"/>
      <w:pStyle w:val="Lijstopsomteken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jstopsomteken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jstnummering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04263679">
    <w:abstractNumId w:val="9"/>
  </w:num>
  <w:num w:numId="2" w16cid:durableId="1203322962">
    <w:abstractNumId w:val="9"/>
    <w:lvlOverride w:ilvl="0">
      <w:startOverride w:val="1"/>
    </w:lvlOverride>
  </w:num>
  <w:num w:numId="3" w16cid:durableId="986279415">
    <w:abstractNumId w:val="9"/>
    <w:lvlOverride w:ilvl="0">
      <w:startOverride w:val="1"/>
    </w:lvlOverride>
  </w:num>
  <w:num w:numId="4" w16cid:durableId="645283855">
    <w:abstractNumId w:val="9"/>
    <w:lvlOverride w:ilvl="0">
      <w:startOverride w:val="1"/>
    </w:lvlOverride>
  </w:num>
  <w:num w:numId="5" w16cid:durableId="349835835">
    <w:abstractNumId w:val="8"/>
  </w:num>
  <w:num w:numId="6" w16cid:durableId="970746085">
    <w:abstractNumId w:val="7"/>
  </w:num>
  <w:num w:numId="7" w16cid:durableId="1640181779">
    <w:abstractNumId w:val="6"/>
  </w:num>
  <w:num w:numId="8" w16cid:durableId="1151873241">
    <w:abstractNumId w:val="5"/>
  </w:num>
  <w:num w:numId="9" w16cid:durableId="1797211325">
    <w:abstractNumId w:val="4"/>
  </w:num>
  <w:num w:numId="10" w16cid:durableId="656609709">
    <w:abstractNumId w:val="3"/>
  </w:num>
  <w:num w:numId="11" w16cid:durableId="356541524">
    <w:abstractNumId w:val="2"/>
  </w:num>
  <w:num w:numId="12" w16cid:durableId="1341473492">
    <w:abstractNumId w:val="1"/>
  </w:num>
  <w:num w:numId="13" w16cid:durableId="1212575207">
    <w:abstractNumId w:val="0"/>
  </w:num>
  <w:num w:numId="14" w16cid:durableId="1945841714">
    <w:abstractNumId w:val="13"/>
  </w:num>
  <w:num w:numId="15" w16cid:durableId="764034447">
    <w:abstractNumId w:val="16"/>
  </w:num>
  <w:num w:numId="16" w16cid:durableId="317852994">
    <w:abstractNumId w:val="12"/>
  </w:num>
  <w:num w:numId="17" w16cid:durableId="901713115">
    <w:abstractNumId w:val="15"/>
  </w:num>
  <w:num w:numId="18" w16cid:durableId="358359039">
    <w:abstractNumId w:val="10"/>
  </w:num>
  <w:num w:numId="19" w16cid:durableId="1884822749">
    <w:abstractNumId w:val="19"/>
  </w:num>
  <w:num w:numId="20" w16cid:durableId="813641812">
    <w:abstractNumId w:val="17"/>
  </w:num>
  <w:num w:numId="21" w16cid:durableId="190386165">
    <w:abstractNumId w:val="11"/>
  </w:num>
  <w:num w:numId="22" w16cid:durableId="1919974385">
    <w:abstractNumId w:val="14"/>
  </w:num>
  <w:num w:numId="23" w16cid:durableId="62530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C4"/>
    <w:rsid w:val="000967C4"/>
    <w:rsid w:val="000A4F59"/>
    <w:rsid w:val="000B072D"/>
    <w:rsid w:val="00115CE6"/>
    <w:rsid w:val="00141A4C"/>
    <w:rsid w:val="001B29CF"/>
    <w:rsid w:val="0028220F"/>
    <w:rsid w:val="00356C14"/>
    <w:rsid w:val="00617B26"/>
    <w:rsid w:val="006270A9"/>
    <w:rsid w:val="00675956"/>
    <w:rsid w:val="00681034"/>
    <w:rsid w:val="00816216"/>
    <w:rsid w:val="0087734B"/>
    <w:rsid w:val="0089276B"/>
    <w:rsid w:val="009D5933"/>
    <w:rsid w:val="00A976FA"/>
    <w:rsid w:val="00BD768D"/>
    <w:rsid w:val="00BF060D"/>
    <w:rsid w:val="00C2676E"/>
    <w:rsid w:val="00C61F8E"/>
    <w:rsid w:val="00DD5CF3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A8EC7"/>
  <w15:chartTrackingRefBased/>
  <w15:docId w15:val="{04FF3E4B-9DB0-4DD3-912A-0942259A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nl-NL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B29CF"/>
  </w:style>
  <w:style w:type="paragraph" w:styleId="Kop1">
    <w:name w:val="heading 1"/>
    <w:basedOn w:val="Standaard"/>
    <w:link w:val="Kop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link w:val="Titel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elChar">
    <w:name w:val="Titel Char"/>
    <w:basedOn w:val="Standaardalinea-lettertype"/>
    <w:link w:val="Titel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kstvantijdelijkeaanduiding">
    <w:name w:val="Placeholder Text"/>
    <w:basedOn w:val="Standaardalinea-lettertype"/>
    <w:uiPriority w:val="99"/>
    <w:semiHidden/>
    <w:rsid w:val="00E83E4B"/>
    <w:rPr>
      <w:color w:val="393939" w:themeColor="text2" w:themeShade="BF"/>
    </w:rPr>
  </w:style>
  <w:style w:type="paragraph" w:styleId="Lijstopsomteken">
    <w:name w:val="List Bullet"/>
    <w:basedOn w:val="Standaard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Koptekst">
    <w:name w:val="header"/>
    <w:basedOn w:val="Standaard"/>
    <w:link w:val="KoptekstChar"/>
    <w:uiPriority w:val="99"/>
    <w:unhideWhenUsed/>
    <w:pPr>
      <w:spacing w:after="0"/>
    </w:p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Voettekst">
    <w:name w:val="footer"/>
    <w:basedOn w:val="Standaard"/>
    <w:link w:val="Voettekst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VoettekstChar">
    <w:name w:val="Voettekst Char"/>
    <w:basedOn w:val="Standaardalinea-lettertype"/>
    <w:link w:val="Voettekst"/>
    <w:uiPriority w:val="99"/>
    <w:rsid w:val="00681034"/>
    <w:rPr>
      <w:color w:val="2A7B88" w:themeColor="accent1" w:themeShade="BF"/>
    </w:rPr>
  </w:style>
  <w:style w:type="character" w:customStyle="1" w:styleId="Kop1Char">
    <w:name w:val="Kop 1 Char"/>
    <w:basedOn w:val="Standaardalinea-lettertype"/>
    <w:link w:val="Kop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pPr>
      <w:contextualSpacing w:val="0"/>
      <w:outlineLvl w:val="9"/>
    </w:pPr>
  </w:style>
  <w:style w:type="character" w:styleId="Intensievebenadrukking">
    <w:name w:val="Intense Emphasis"/>
    <w:basedOn w:val="Standaardalinea-lettertype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Pr>
      <w:i/>
      <w:iCs/>
      <w:color w:val="2A7B88" w:themeColor="accent1" w:themeShade="BF"/>
    </w:rPr>
  </w:style>
  <w:style w:type="paragraph" w:styleId="Lijstnummering">
    <w:name w:val="List Number"/>
    <w:basedOn w:val="Standaard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Standaardalinea-lettertype"/>
    <w:uiPriority w:val="99"/>
    <w:unhideWhenUsed/>
    <w:rsid w:val="00E83E4B"/>
    <w:rPr>
      <w:color w:val="2A7B88" w:themeColor="accent1" w:themeShade="BF"/>
      <w:u w:val="single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E83E4B"/>
    <w:rPr>
      <w:szCs w:val="16"/>
    </w:rPr>
  </w:style>
  <w:style w:type="paragraph" w:styleId="Bloktekst">
    <w:name w:val="Block Text"/>
    <w:basedOn w:val="Standaard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E83E4B"/>
    <w:rPr>
      <w:szCs w:val="16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8220F"/>
    <w:rPr>
      <w:sz w:val="22"/>
      <w:szCs w:val="16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8220F"/>
    <w:rPr>
      <w:rFonts w:ascii="Segoe UI" w:hAnsi="Segoe UI" w:cs="Segoe UI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28220F"/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28220F"/>
    <w:rPr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8220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8220F"/>
    <w:rPr>
      <w:b/>
      <w:bCs/>
      <w:szCs w:val="20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28220F"/>
    <w:rPr>
      <w:szCs w:val="20"/>
    </w:rPr>
  </w:style>
  <w:style w:type="paragraph" w:styleId="Afzender">
    <w:name w:val="envelope return"/>
    <w:basedOn w:val="Standaard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28220F"/>
    <w:rPr>
      <w:szCs w:val="20"/>
    </w:rPr>
  </w:style>
  <w:style w:type="character" w:styleId="HTMLCode">
    <w:name w:val="HTML Code"/>
    <w:basedOn w:val="Standaardalinea-lettertype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-toetsenbord">
    <w:name w:val="HTML Keyboard"/>
    <w:basedOn w:val="Standaardalinea-lettertype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28220F"/>
    <w:rPr>
      <w:rFonts w:ascii="Consolas" w:hAnsi="Consolas"/>
      <w:szCs w:val="20"/>
    </w:rPr>
  </w:style>
  <w:style w:type="character" w:styleId="HTML-schrijfmachine">
    <w:name w:val="HTML Typewriter"/>
    <w:basedOn w:val="Standaardalinea-lettertype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kst">
    <w:name w:val="macro"/>
    <w:link w:val="Macroteks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28220F"/>
    <w:rPr>
      <w:rFonts w:ascii="Consolas" w:hAnsi="Consolas"/>
      <w:szCs w:val="20"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28220F"/>
    <w:rPr>
      <w:rFonts w:ascii="Consolas" w:hAnsi="Consolas"/>
      <w:szCs w:val="21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97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nvdlee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ept\AppData\Roaming\Microsoft\Templates\Cv%20(in%20kleu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DF09CCE5CE4B62A35EFC471AD9438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8E5AF36-3E76-44A2-AE92-B4B795A3E6D2}"/>
      </w:docPartPr>
      <w:docPartBody>
        <w:p w:rsidR="00000000" w:rsidRDefault="00000000">
          <w:pPr>
            <w:pStyle w:val="4BDF09CCE5CE4B62A35EFC471AD9438F"/>
          </w:pPr>
          <w:r>
            <w:rPr>
              <w:lang w:bidi="nl-NL"/>
            </w:rPr>
            <w:t>Opleiding</w:t>
          </w:r>
        </w:p>
      </w:docPartBody>
    </w:docPart>
    <w:docPart>
      <w:docPartPr>
        <w:name w:val="8AAFE5C7A48C45AE920C5E5720BCA2A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B17BB8-C04E-43AC-96BC-E8ABBB1D4C0A}"/>
      </w:docPartPr>
      <w:docPartBody>
        <w:p w:rsidR="00000000" w:rsidRDefault="00000000">
          <w:pPr>
            <w:pStyle w:val="8AAFE5C7A48C45AE920C5E5720BCA2AE"/>
          </w:pPr>
          <w:r>
            <w:rPr>
              <w:lang w:bidi="nl-NL"/>
            </w:rPr>
            <w:t>Vaardigheden en talenten</w:t>
          </w:r>
        </w:p>
      </w:docPartBody>
    </w:docPart>
    <w:docPart>
      <w:docPartPr>
        <w:name w:val="BBB20F94A07447178ABA75393FBB8D7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F19278A-9ADA-42C6-9C66-79627BBD08FD}"/>
      </w:docPartPr>
      <w:docPartBody>
        <w:p w:rsidR="00000000" w:rsidRDefault="00000000">
          <w:pPr>
            <w:pStyle w:val="BBB20F94A07447178ABA75393FBB8D7E"/>
          </w:pPr>
          <w:r>
            <w:rPr>
              <w:lang w:bidi="nl-NL"/>
            </w:rPr>
            <w:t>Werkervaring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5B"/>
    <w:rsid w:val="00115CE6"/>
    <w:rsid w:val="00445DD5"/>
    <w:rsid w:val="00DE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14BC8B13078849A6AF34D3AA4F274F8B">
    <w:name w:val="14BC8B13078849A6AF34D3AA4F274F8B"/>
  </w:style>
  <w:style w:type="paragraph" w:customStyle="1" w:styleId="264F9D8584F046DEA7A6C814CA703C62">
    <w:name w:val="264F9D8584F046DEA7A6C814CA703C62"/>
  </w:style>
  <w:style w:type="paragraph" w:customStyle="1" w:styleId="C3E790689E444C479A11DB3D61556E23">
    <w:name w:val="C3E790689E444C479A11DB3D61556E23"/>
  </w:style>
  <w:style w:type="paragraph" w:customStyle="1" w:styleId="3E9D0A58BA654A0BA9F7D3BE9FDAB37E">
    <w:name w:val="3E9D0A58BA654A0BA9F7D3BE9FDAB37E"/>
  </w:style>
  <w:style w:type="paragraph" w:customStyle="1" w:styleId="786D25E613464FD7B6FA769F8869F5E1">
    <w:name w:val="786D25E613464FD7B6FA769F8869F5E1"/>
  </w:style>
  <w:style w:type="paragraph" w:customStyle="1" w:styleId="DBFF31C8A23846B096B646CFBE552171">
    <w:name w:val="DBFF31C8A23846B096B646CFBE552171"/>
  </w:style>
  <w:style w:type="paragraph" w:customStyle="1" w:styleId="4BDF09CCE5CE4B62A35EFC471AD9438F">
    <w:name w:val="4BDF09CCE5CE4B62A35EFC471AD9438F"/>
  </w:style>
  <w:style w:type="paragraph" w:customStyle="1" w:styleId="13BAB0141EF24B6BA9E928748528558E">
    <w:name w:val="13BAB0141EF24B6BA9E928748528558E"/>
  </w:style>
  <w:style w:type="paragraph" w:customStyle="1" w:styleId="32E5C64641824110A338D226CDCA70D1">
    <w:name w:val="32E5C64641824110A338D226CDCA70D1"/>
  </w:style>
  <w:style w:type="paragraph" w:customStyle="1" w:styleId="E89C3FE17E384607A16456EF7D1D06C8">
    <w:name w:val="E89C3FE17E384607A16456EF7D1D06C8"/>
  </w:style>
  <w:style w:type="paragraph" w:customStyle="1" w:styleId="CBC93EBE6FB2433E989297A81E75F918">
    <w:name w:val="CBC93EBE6FB2433E989297A81E75F918"/>
  </w:style>
  <w:style w:type="paragraph" w:customStyle="1" w:styleId="A36864C7E50D42CB94B23BC1774099C2">
    <w:name w:val="A36864C7E50D42CB94B23BC1774099C2"/>
  </w:style>
  <w:style w:type="paragraph" w:customStyle="1" w:styleId="02D6A7EA831A4E799BB1CA554294922A">
    <w:name w:val="02D6A7EA831A4E799BB1CA554294922A"/>
  </w:style>
  <w:style w:type="paragraph" w:customStyle="1" w:styleId="F3DD31C6CDF34C599E12C926B86A6C1E">
    <w:name w:val="F3DD31C6CDF34C599E12C926B86A6C1E"/>
  </w:style>
  <w:style w:type="paragraph" w:customStyle="1" w:styleId="BE6E0FC03E3E4E05B84CC8801025AAFF">
    <w:name w:val="BE6E0FC03E3E4E05B84CC8801025AAFF"/>
  </w:style>
  <w:style w:type="paragraph" w:customStyle="1" w:styleId="8AAFE5C7A48C45AE920C5E5720BCA2AE">
    <w:name w:val="8AAFE5C7A48C45AE920C5E5720BCA2AE"/>
  </w:style>
  <w:style w:type="paragraph" w:customStyle="1" w:styleId="82659B636D4A4D2A96DF5137E8275027">
    <w:name w:val="82659B636D4A4D2A96DF5137E8275027"/>
  </w:style>
  <w:style w:type="paragraph" w:customStyle="1" w:styleId="335BFAF9E6DA4C35B6471EB9FEA3007A">
    <w:name w:val="335BFAF9E6DA4C35B6471EB9FEA3007A"/>
  </w:style>
  <w:style w:type="paragraph" w:customStyle="1" w:styleId="BA8D7F30DCF241539BD268B761C00151">
    <w:name w:val="BA8D7F30DCF241539BD268B761C00151"/>
  </w:style>
  <w:style w:type="paragraph" w:customStyle="1" w:styleId="5A8A006E7EC74707AC99B1835FB830AD">
    <w:name w:val="5A8A006E7EC74707AC99B1835FB830AD"/>
  </w:style>
  <w:style w:type="paragraph" w:customStyle="1" w:styleId="B99BF699D649426CB0FE33565BE54ADA">
    <w:name w:val="B99BF699D649426CB0FE33565BE54ADA"/>
  </w:style>
  <w:style w:type="paragraph" w:customStyle="1" w:styleId="45AF103FD2B444009F13E7AD00F989FB">
    <w:name w:val="45AF103FD2B444009F13E7AD00F989FB"/>
  </w:style>
  <w:style w:type="paragraph" w:customStyle="1" w:styleId="DFCAA483F35F4163958ACEDF42AD7A27">
    <w:name w:val="DFCAA483F35F4163958ACEDF42AD7A27"/>
  </w:style>
  <w:style w:type="paragraph" w:customStyle="1" w:styleId="4A7976BEC6D94BBD81006E16CC15733C">
    <w:name w:val="4A7976BEC6D94BBD81006E16CC15733C"/>
  </w:style>
  <w:style w:type="paragraph" w:customStyle="1" w:styleId="BBB20F94A07447178ABA75393FBB8D7E">
    <w:name w:val="BBB20F94A07447178ABA75393FBB8D7E"/>
  </w:style>
  <w:style w:type="paragraph" w:customStyle="1" w:styleId="B1E6CA0593804672B5BF14C983FFEC27">
    <w:name w:val="B1E6CA0593804672B5BF14C983FFEC27"/>
  </w:style>
  <w:style w:type="paragraph" w:customStyle="1" w:styleId="9C310915ADD34442AD76256308BFBB24">
    <w:name w:val="9C310915ADD34442AD76256308BFBB24"/>
  </w:style>
  <w:style w:type="paragraph" w:customStyle="1" w:styleId="AEA22A7459844FAE9012BE1477EB606A">
    <w:name w:val="AEA22A7459844FAE9012BE1477EB606A"/>
  </w:style>
  <w:style w:type="paragraph" w:customStyle="1" w:styleId="8C08DAF105514E5A9A5DFD2C7A5B4164">
    <w:name w:val="8C08DAF105514E5A9A5DFD2C7A5B4164"/>
  </w:style>
  <w:style w:type="paragraph" w:customStyle="1" w:styleId="49D7E8F2F34943368FCA38BBDE0830F6">
    <w:name w:val="49D7E8F2F34943368FCA38BBDE0830F6"/>
  </w:style>
  <w:style w:type="paragraph" w:customStyle="1" w:styleId="B4B15EDCE466461B9DDFEFF85BC0E50C">
    <w:name w:val="B4B15EDCE466461B9DDFEFF85BC0E50C"/>
  </w:style>
  <w:style w:type="paragraph" w:customStyle="1" w:styleId="7510A869FDB84B2D8F449D904B460236">
    <w:name w:val="7510A869FDB84B2D8F449D904B460236"/>
  </w:style>
  <w:style w:type="paragraph" w:customStyle="1" w:styleId="AF9FF7461FAC41AA94BBEB236F26CE87">
    <w:name w:val="AF9FF7461FAC41AA94BBEB236F26CE87"/>
  </w:style>
  <w:style w:type="paragraph" w:customStyle="1" w:styleId="5EAE786BEF8242CCA7F4C9BC97723AD0">
    <w:name w:val="5EAE786BEF8242CCA7F4C9BC97723AD0"/>
    <w:rsid w:val="00DE205B"/>
  </w:style>
  <w:style w:type="paragraph" w:customStyle="1" w:styleId="5B13B62FB04443DE8038D4C700B0C8B1">
    <w:name w:val="5B13B62FB04443DE8038D4C700B0C8B1"/>
    <w:rsid w:val="00DE205B"/>
  </w:style>
  <w:style w:type="paragraph" w:customStyle="1" w:styleId="74689193BE954668BED4E66F60CA8C9B">
    <w:name w:val="74689193BE954668BED4E66F60CA8C9B"/>
    <w:rsid w:val="00DE205B"/>
  </w:style>
  <w:style w:type="paragraph" w:customStyle="1" w:styleId="93CCC98D77154E3D9F62C8366F9FCDB7">
    <w:name w:val="93CCC98D77154E3D9F62C8366F9FCDB7"/>
    <w:rsid w:val="00DE205B"/>
  </w:style>
  <w:style w:type="paragraph" w:customStyle="1" w:styleId="1685F087B3F746A59D83858E4EC602F0">
    <w:name w:val="1685F087B3F746A59D83858E4EC602F0"/>
    <w:rsid w:val="00DE2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60308-3020-4570-A381-30857EA3D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(in kleur)</Template>
  <TotalTime>23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julian van der leek</dc:creator>
  <cp:keywords/>
  <cp:lastModifiedBy>Julian van der Leek</cp:lastModifiedBy>
  <cp:revision>1</cp:revision>
  <dcterms:created xsi:type="dcterms:W3CDTF">2026-04-13T07:48:00Z</dcterms:created>
  <dcterms:modified xsi:type="dcterms:W3CDTF">2026-04-13T08:12:00Z</dcterms:modified>
  <cp:version/>
</cp:coreProperties>
</file>